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9E257B"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832115" w:rsidRPr="009766E3" w:rsidRDefault="00447154" w:rsidP="00447154">
      <w:pPr>
        <w:pStyle w:val="ListParagraph"/>
        <w:numPr>
          <w:ilvl w:val="0"/>
          <w:numId w:val="1"/>
        </w:numPr>
        <w:spacing w:after="200"/>
        <w:rPr>
          <w:rFonts w:cstheme="minorHAnsi"/>
        </w:rPr>
      </w:pPr>
      <w:r w:rsidRPr="009766E3">
        <w:rPr>
          <w:rFonts w:cstheme="minorHAnsi"/>
        </w:rPr>
        <w:t xml:space="preserve">What in </w:t>
      </w:r>
      <w:proofErr w:type="spellStart"/>
      <w:r w:rsidRPr="009766E3">
        <w:rPr>
          <w:rFonts w:cstheme="minorHAnsi"/>
        </w:rPr>
        <w:t>B</w:t>
      </w:r>
      <w:r w:rsidR="00C14831" w:rsidRPr="009766E3">
        <w:rPr>
          <w:rFonts w:cstheme="minorHAnsi"/>
        </w:rPr>
        <w:t>ackb</w:t>
      </w:r>
      <w:r w:rsidRPr="009766E3">
        <w:rPr>
          <w:rFonts w:cstheme="minorHAnsi"/>
        </w:rPr>
        <w:t>lazes</w:t>
      </w:r>
      <w:proofErr w:type="spellEnd"/>
      <w:r w:rsidRPr="009766E3">
        <w:rPr>
          <w:rFonts w:cstheme="minorHAnsi"/>
        </w:rPr>
        <w:t xml:space="preserve"> is this about?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 xml:space="preserve">What in </w:t>
      </w:r>
      <w:proofErr w:type="spellStart"/>
      <w:r w:rsidRPr="009766E3">
        <w:rPr>
          <w:rFonts w:asciiTheme="minorHAnsi" w:hAnsiTheme="minorHAnsi" w:cstheme="minorHAnsi"/>
        </w:rPr>
        <w:t>Backblazes</w:t>
      </w:r>
      <w:proofErr w:type="spellEnd"/>
      <w:r w:rsidRPr="009766E3">
        <w:rPr>
          <w:rFonts w:asciiTheme="minorHAnsi" w:hAnsiTheme="minorHAnsi" w:cstheme="minorHAnsi"/>
        </w:rPr>
        <w:t xml:space="preserve"> is this about?</w:t>
      </w:r>
    </w:p>
    <w:p w:rsidR="009766E3" w:rsidRPr="009766E3" w:rsidRDefault="009E257B"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Pr="009766E3" w:rsidRDefault="00D779DB" w:rsidP="00DF027C">
      <w:pPr>
        <w:rPr>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3A1006" w:rsidRPr="009766E3" w:rsidRDefault="003A1006" w:rsidP="00DF027C">
      <w:pPr>
        <w:rPr>
          <w:rFonts w:cstheme="minorHAnsi"/>
          <w:b w:val="0"/>
        </w:rPr>
      </w:pPr>
    </w:p>
    <w:p w:rsidR="00F430C6" w:rsidRPr="009766E3" w:rsidRDefault="00F430C6" w:rsidP="00DF027C">
      <w:pPr>
        <w:rPr>
          <w:rFonts w:cstheme="minorHAnsi"/>
        </w:rPr>
      </w:pPr>
    </w:p>
    <w:p w:rsidR="003673B0" w:rsidRPr="009766E3" w:rsidRDefault="003673B0">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group_by</w:t>
      </w:r>
      <w:proofErr w:type="spell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count(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summary(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For the rest of this section, we will look for the amount of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apply(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t &lt;- 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t &lt;- 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4. How Many Outliers Are There In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d1[!is.na(d1)]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show(</w:t>
      </w:r>
      <w:proofErr w:type="spellStart"/>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P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This dataset contains time data and, in addition, Hard Drives when queried do not necessarily reveal certain SMART Stats. We’d like to see if a patterns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would consider </w:t>
      </w:r>
      <w:r w:rsidRPr="009766E3">
        <w:rPr>
          <w:rStyle w:val="Strong"/>
          <w:rFonts w:asciiTheme="minorHAnsi" w:eastAsiaTheme="majorEastAsia" w:hAnsiTheme="minorHAnsi" w:cstheme="minorHAnsi"/>
        </w:rPr>
        <w:t>using just the Apr to Oct duration for our prediction models, and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w:t>
      </w:r>
      <w:r>
        <w:rPr>
          <w:rStyle w:val="hljs-string"/>
          <w:rFonts w:asciiTheme="minorHAnsi" w:hAnsiTheme="minorHAnsi" w:cstheme="minorHAnsi"/>
          <w:color w:val="DD1144"/>
        </w:rPr>
        <w:t>spearman</w:t>
      </w:r>
      <w:r>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bookmarkStart w:id="0" w:name="_GoBack"/>
      <w:bookmarkEnd w:id="0"/>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18"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211771406"/>
              <w:placeholder>
                <w:docPart w:val="CC4DA4C0B2A34151B67CEB5BFB64714D"/>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1578129585"/>
              <w:placeholder>
                <w:docPart w:val="AEE91889CC97472F9DE251B8CB2F280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379943658"/>
              <w:placeholder>
                <w:docPart w:val="B612C35515944F0BA2A88B5B1926F358"/>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1" name="Text Box 11"/>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1" o:spid="_x0000_s1028"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PoiIOw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71762074"/>
              <w:placeholder>
                <w:docPart w:val="D65405111472456290F520CEA8A82C76"/>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15254190"/>
              <w:placeholder>
                <w:docPart w:val="6D375362045B4CE4B7343999C44C0EBA"/>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801223741"/>
              <w:placeholder>
                <w:docPart w:val="B2520F616C1840BAA2FE0752530A07B7"/>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624235668"/>
              <w:placeholder>
                <w:docPart w:val="6F0C398E0C6642589EA149ED89318DB9"/>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148947725"/>
              <w:placeholder>
                <w:docPart w:val="94B76336E3E34DCDAF1D05925E122E3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2" name="Text Box 12"/>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2"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iqf1Y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661119750"/>
              <w:placeholder>
                <w:docPart w:val="E94466C443C74553BC73E4FCC52828F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627932710"/>
              <w:placeholder>
                <w:docPart w:val="290EB7703E4F4529930B29573798CA1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449616232"/>
              <w:placeholder>
                <w:docPart w:val="CB3944957FE2456288097F38223A1CB3"/>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465429713"/>
              <w:placeholder>
                <w:docPart w:val="DC6CF87C61004F07A91B9E3546076982"/>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676234344"/>
              <w:placeholder>
                <w:docPart w:val="3472F31936C044E18FFD26294BAA9B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3" name="Text Box 13"/>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3" o:spid="_x0000_s1030"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ABqw4/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262150267"/>
              <w:placeholder>
                <w:docPart w:val="CD5110748F024A259EBAD309AF64B8C0"/>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24728134"/>
              <w:placeholder>
                <w:docPart w:val="15994D7448B44AACB7EA8764A5EC265E"/>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257B" w:rsidRDefault="009E257B">
      <w:r>
        <w:separator/>
      </w:r>
    </w:p>
    <w:p w:rsidR="009E257B" w:rsidRDefault="009E257B"/>
  </w:endnote>
  <w:endnote w:type="continuationSeparator" w:id="0">
    <w:p w:rsidR="009E257B" w:rsidRDefault="009E257B">
      <w:r>
        <w:continuationSeparator/>
      </w:r>
    </w:p>
    <w:p w:rsidR="009E257B" w:rsidRDefault="009E25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257B" w:rsidRDefault="009E257B">
      <w:r>
        <w:separator/>
      </w:r>
    </w:p>
    <w:p w:rsidR="009E257B" w:rsidRDefault="009E257B"/>
  </w:footnote>
  <w:footnote w:type="continuationSeparator" w:id="0">
    <w:p w:rsidR="009E257B" w:rsidRDefault="009E257B">
      <w:r>
        <w:continuationSeparator/>
      </w:r>
    </w:p>
    <w:p w:rsidR="009E257B" w:rsidRDefault="009E25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4"/>
  </w:num>
  <w:num w:numId="2">
    <w:abstractNumId w:val="1"/>
  </w:num>
  <w:num w:numId="3">
    <w:abstractNumId w:val="6"/>
  </w:num>
  <w:num w:numId="4">
    <w:abstractNumId w:val="16"/>
  </w:num>
  <w:num w:numId="5">
    <w:abstractNumId w:val="10"/>
  </w:num>
  <w:num w:numId="6">
    <w:abstractNumId w:val="3"/>
  </w:num>
  <w:num w:numId="7">
    <w:abstractNumId w:val="7"/>
  </w:num>
  <w:num w:numId="8">
    <w:abstractNumId w:val="13"/>
  </w:num>
  <w:num w:numId="9">
    <w:abstractNumId w:val="2"/>
  </w:num>
  <w:num w:numId="10">
    <w:abstractNumId w:val="12"/>
  </w:num>
  <w:num w:numId="11">
    <w:abstractNumId w:val="8"/>
  </w:num>
  <w:num w:numId="12">
    <w:abstractNumId w:val="15"/>
  </w:num>
  <w:num w:numId="13">
    <w:abstractNumId w:val="11"/>
  </w:num>
  <w:num w:numId="14">
    <w:abstractNumId w:val="9"/>
  </w:num>
  <w:num w:numId="15">
    <w:abstractNumId w:val="5"/>
  </w:num>
  <w:num w:numId="16">
    <w:abstractNumId w:val="0"/>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E63C9"/>
    <w:rsid w:val="00130E9D"/>
    <w:rsid w:val="00150A6D"/>
    <w:rsid w:val="0018410F"/>
    <w:rsid w:val="00185B35"/>
    <w:rsid w:val="001D3311"/>
    <w:rsid w:val="001E2B11"/>
    <w:rsid w:val="001F2BC8"/>
    <w:rsid w:val="001F5F6B"/>
    <w:rsid w:val="002025F7"/>
    <w:rsid w:val="00243EBC"/>
    <w:rsid w:val="00246A35"/>
    <w:rsid w:val="00284348"/>
    <w:rsid w:val="002E52F3"/>
    <w:rsid w:val="002F51F5"/>
    <w:rsid w:val="00312137"/>
    <w:rsid w:val="00330359"/>
    <w:rsid w:val="0033762F"/>
    <w:rsid w:val="00366C7E"/>
    <w:rsid w:val="003673B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D1666"/>
    <w:rsid w:val="005F1BB0"/>
    <w:rsid w:val="00656C4D"/>
    <w:rsid w:val="006C0D05"/>
    <w:rsid w:val="006E3CE6"/>
    <w:rsid w:val="006E5716"/>
    <w:rsid w:val="00727721"/>
    <w:rsid w:val="007302B3"/>
    <w:rsid w:val="00730733"/>
    <w:rsid w:val="00730E3A"/>
    <w:rsid w:val="00736AAF"/>
    <w:rsid w:val="00765B2A"/>
    <w:rsid w:val="00771768"/>
    <w:rsid w:val="00783A34"/>
    <w:rsid w:val="007C6B52"/>
    <w:rsid w:val="007D16C5"/>
    <w:rsid w:val="00832115"/>
    <w:rsid w:val="00862FE4"/>
    <w:rsid w:val="0086389A"/>
    <w:rsid w:val="0087605E"/>
    <w:rsid w:val="00877123"/>
    <w:rsid w:val="00895013"/>
    <w:rsid w:val="008B1FEE"/>
    <w:rsid w:val="00903C32"/>
    <w:rsid w:val="00916B16"/>
    <w:rsid w:val="009173B9"/>
    <w:rsid w:val="0093335D"/>
    <w:rsid w:val="0093613E"/>
    <w:rsid w:val="00943026"/>
    <w:rsid w:val="009431EC"/>
    <w:rsid w:val="00966B81"/>
    <w:rsid w:val="009766E3"/>
    <w:rsid w:val="009C7720"/>
    <w:rsid w:val="009E257B"/>
    <w:rsid w:val="00A23AFA"/>
    <w:rsid w:val="00A31B3E"/>
    <w:rsid w:val="00A532F3"/>
    <w:rsid w:val="00A76B6F"/>
    <w:rsid w:val="00A8489E"/>
    <w:rsid w:val="00AC29F3"/>
    <w:rsid w:val="00B231E5"/>
    <w:rsid w:val="00B24897"/>
    <w:rsid w:val="00B356B0"/>
    <w:rsid w:val="00BA0DBB"/>
    <w:rsid w:val="00BD4C6B"/>
    <w:rsid w:val="00C02B87"/>
    <w:rsid w:val="00C14831"/>
    <w:rsid w:val="00C4086D"/>
    <w:rsid w:val="00C972A4"/>
    <w:rsid w:val="00CA1896"/>
    <w:rsid w:val="00CB5B28"/>
    <w:rsid w:val="00CF5371"/>
    <w:rsid w:val="00D0323A"/>
    <w:rsid w:val="00D0559F"/>
    <w:rsid w:val="00D077E9"/>
    <w:rsid w:val="00D42CB7"/>
    <w:rsid w:val="00D5413D"/>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81B40"/>
    <w:rsid w:val="00EF555B"/>
    <w:rsid w:val="00F027BB"/>
    <w:rsid w:val="00F11DCF"/>
    <w:rsid w:val="00F15C42"/>
    <w:rsid w:val="00F162EA"/>
    <w:rsid w:val="00F3315C"/>
    <w:rsid w:val="00F430C6"/>
    <w:rsid w:val="00F52D27"/>
    <w:rsid w:val="00F53F5B"/>
    <w:rsid w:val="00F8352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5C2F5"/>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towardsdatascience.com/how-to-handle-missing-data-8646b18db0d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backblaze.com/b2/hard-drive-test-data.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CC4DA4C0B2A34151B67CEB5BFB64714D"/>
        <w:category>
          <w:name w:val="General"/>
          <w:gallery w:val="placeholder"/>
        </w:category>
        <w:types>
          <w:type w:val="bbPlcHdr"/>
        </w:types>
        <w:behaviors>
          <w:behavior w:val="content"/>
        </w:behaviors>
        <w:guid w:val="{02F0D2E9-9D25-434A-9E45-8DAD561B8DA5}"/>
      </w:docPartPr>
      <w:docPartBody>
        <w:p w:rsidR="008227A6" w:rsidRDefault="007842FE" w:rsidP="007842FE">
          <w:pPr>
            <w:pStyle w:val="CC4DA4C0B2A34151B67CEB5BFB64714D"/>
          </w:pPr>
          <w:r w:rsidRPr="00DF027C">
            <w:t>Subtitle Text Here</w:t>
          </w:r>
        </w:p>
      </w:docPartBody>
    </w:docPart>
    <w:docPart>
      <w:docPartPr>
        <w:name w:val="AEE91889CC97472F9DE251B8CB2F280C"/>
        <w:category>
          <w:name w:val="General"/>
          <w:gallery w:val="placeholder"/>
        </w:category>
        <w:types>
          <w:type w:val="bbPlcHdr"/>
        </w:types>
        <w:behaviors>
          <w:behavior w:val="content"/>
        </w:behaviors>
        <w:guid w:val="{8D1838C4-AFAB-450C-B9E1-C3CF72CE3F73}"/>
      </w:docPartPr>
      <w:docPartBody>
        <w:p w:rsidR="008227A6" w:rsidRDefault="007842FE" w:rsidP="007842FE">
          <w:pPr>
            <w:pStyle w:val="AEE91889CC97472F9DE251B8CB2F280C"/>
          </w:pPr>
          <w:r w:rsidRPr="00DF027C">
            <w:t>To get started right away, just tap any placeholder text (such as this) and start typing to replace it with your own.</w:t>
          </w:r>
        </w:p>
      </w:docPartBody>
    </w:docPart>
    <w:docPart>
      <w:docPartPr>
        <w:name w:val="B612C35515944F0BA2A88B5B1926F358"/>
        <w:category>
          <w:name w:val="General"/>
          <w:gallery w:val="placeholder"/>
        </w:category>
        <w:types>
          <w:type w:val="bbPlcHdr"/>
        </w:types>
        <w:behaviors>
          <w:behavior w:val="content"/>
        </w:behaviors>
        <w:guid w:val="{70EE45EE-7621-43A9-866D-20D2F73AE023}"/>
      </w:docPartPr>
      <w:docPartBody>
        <w:p w:rsidR="008227A6" w:rsidRDefault="007842FE" w:rsidP="007842FE">
          <w:pPr>
            <w:pStyle w:val="B612C35515944F0BA2A88B5B1926F358"/>
          </w:pPr>
          <w:r w:rsidRPr="00DF027C">
            <w:t xml:space="preserve">Want to insert a picture from your files or add a shape, text box, or table? You got it! On the Insert tab of the ribbon, just tap the option you need. </w:t>
          </w:r>
        </w:p>
      </w:docPartBody>
    </w:docPart>
    <w:docPart>
      <w:docPartPr>
        <w:name w:val="D65405111472456290F520CEA8A82C76"/>
        <w:category>
          <w:name w:val="General"/>
          <w:gallery w:val="placeholder"/>
        </w:category>
        <w:types>
          <w:type w:val="bbPlcHdr"/>
        </w:types>
        <w:behaviors>
          <w:behavior w:val="content"/>
        </w:behaviors>
        <w:guid w:val="{D02E8CEC-F211-480D-A23E-158294C05F25}"/>
      </w:docPartPr>
      <w:docPartBody>
        <w:p w:rsidR="008227A6" w:rsidRDefault="007842FE" w:rsidP="007842FE">
          <w:pPr>
            <w:pStyle w:val="D65405111472456290F520CEA8A82C76"/>
          </w:pPr>
          <w:r w:rsidRPr="00DF027C">
            <w:t>To get started right away, just tap any placeholder text (such as this) and start typing to replace it with your own.</w:t>
          </w:r>
        </w:p>
      </w:docPartBody>
    </w:docPart>
    <w:docPart>
      <w:docPartPr>
        <w:name w:val="6D375362045B4CE4B7343999C44C0EBA"/>
        <w:category>
          <w:name w:val="General"/>
          <w:gallery w:val="placeholder"/>
        </w:category>
        <w:types>
          <w:type w:val="bbPlcHdr"/>
        </w:types>
        <w:behaviors>
          <w:behavior w:val="content"/>
        </w:behaviors>
        <w:guid w:val="{62481F2B-FC23-45BB-8292-F16381872B86}"/>
      </w:docPartPr>
      <w:docPartBody>
        <w:p w:rsidR="008227A6" w:rsidRDefault="007842FE" w:rsidP="007842FE">
          <w:pPr>
            <w:pStyle w:val="6D375362045B4CE4B7343999C44C0EBA"/>
          </w:pPr>
          <w:r w:rsidRPr="00DF027C">
            <w:t xml:space="preserve">Want to insert a picture from your files or add a shape, text box, or table? You got it! On the Insert tab of the ribbon, just tap the option you need. </w:t>
          </w:r>
        </w:p>
      </w:docPartBody>
    </w:docPart>
    <w:docPart>
      <w:docPartPr>
        <w:name w:val="B2520F616C1840BAA2FE0752530A07B7"/>
        <w:category>
          <w:name w:val="General"/>
          <w:gallery w:val="placeholder"/>
        </w:category>
        <w:types>
          <w:type w:val="bbPlcHdr"/>
        </w:types>
        <w:behaviors>
          <w:behavior w:val="content"/>
        </w:behaviors>
        <w:guid w:val="{1407C277-58B2-4257-BC55-795B4478A8AF}"/>
      </w:docPartPr>
      <w:docPartBody>
        <w:p w:rsidR="008227A6" w:rsidRDefault="007842FE" w:rsidP="007842FE">
          <w:pPr>
            <w:pStyle w:val="B2520F616C1840BAA2FE0752530A07B7"/>
          </w:pPr>
          <w:r w:rsidRPr="00DF027C">
            <w:t>Subtitle Text Here</w:t>
          </w:r>
        </w:p>
      </w:docPartBody>
    </w:docPart>
    <w:docPart>
      <w:docPartPr>
        <w:name w:val="6F0C398E0C6642589EA149ED89318DB9"/>
        <w:category>
          <w:name w:val="General"/>
          <w:gallery w:val="placeholder"/>
        </w:category>
        <w:types>
          <w:type w:val="bbPlcHdr"/>
        </w:types>
        <w:behaviors>
          <w:behavior w:val="content"/>
        </w:behaviors>
        <w:guid w:val="{514A35C6-8F00-48AA-85BC-79DEB566F5BE}"/>
      </w:docPartPr>
      <w:docPartBody>
        <w:p w:rsidR="008227A6" w:rsidRDefault="007842FE" w:rsidP="007842FE">
          <w:pPr>
            <w:pStyle w:val="6F0C398E0C6642589EA149ED89318DB9"/>
          </w:pPr>
          <w:r w:rsidRPr="00DF027C">
            <w:t>To get started right away, just tap any placeholder text (such as this) and start typing to replace it with your own.</w:t>
          </w:r>
        </w:p>
      </w:docPartBody>
    </w:docPart>
    <w:docPart>
      <w:docPartPr>
        <w:name w:val="94B76336E3E34DCDAF1D05925E122E3B"/>
        <w:category>
          <w:name w:val="General"/>
          <w:gallery w:val="placeholder"/>
        </w:category>
        <w:types>
          <w:type w:val="bbPlcHdr"/>
        </w:types>
        <w:behaviors>
          <w:behavior w:val="content"/>
        </w:behaviors>
        <w:guid w:val="{E7CB39C2-0B4C-45F3-B7CB-F59C97A550BE}"/>
      </w:docPartPr>
      <w:docPartBody>
        <w:p w:rsidR="008227A6" w:rsidRDefault="007842FE" w:rsidP="007842FE">
          <w:pPr>
            <w:pStyle w:val="94B76336E3E34DCDAF1D05925E122E3B"/>
          </w:pPr>
          <w:r w:rsidRPr="00DF027C">
            <w:t xml:space="preserve">Want to insert a picture from your files or add a shape, text box, or table? You got it! On the Insert tab of the ribbon, just tap the option you need. </w:t>
          </w:r>
        </w:p>
      </w:docPartBody>
    </w:docPart>
    <w:docPart>
      <w:docPartPr>
        <w:name w:val="E94466C443C74553BC73E4FCC52828FC"/>
        <w:category>
          <w:name w:val="General"/>
          <w:gallery w:val="placeholder"/>
        </w:category>
        <w:types>
          <w:type w:val="bbPlcHdr"/>
        </w:types>
        <w:behaviors>
          <w:behavior w:val="content"/>
        </w:behaviors>
        <w:guid w:val="{02423AE6-149D-46C7-8864-A915CD2367F1}"/>
      </w:docPartPr>
      <w:docPartBody>
        <w:p w:rsidR="008227A6" w:rsidRDefault="007842FE" w:rsidP="007842FE">
          <w:pPr>
            <w:pStyle w:val="E94466C443C74553BC73E4FCC52828FC"/>
          </w:pPr>
          <w:r w:rsidRPr="00DF027C">
            <w:t>To get started right away, just tap any placeholder text (such as this) and start typing to replace it with your own.</w:t>
          </w:r>
        </w:p>
      </w:docPartBody>
    </w:docPart>
    <w:docPart>
      <w:docPartPr>
        <w:name w:val="290EB7703E4F4529930B29573798CA1F"/>
        <w:category>
          <w:name w:val="General"/>
          <w:gallery w:val="placeholder"/>
        </w:category>
        <w:types>
          <w:type w:val="bbPlcHdr"/>
        </w:types>
        <w:behaviors>
          <w:behavior w:val="content"/>
        </w:behaviors>
        <w:guid w:val="{88A7F7B0-B40A-4129-A667-85D4C72C5C85}"/>
      </w:docPartPr>
      <w:docPartBody>
        <w:p w:rsidR="008227A6" w:rsidRDefault="007842FE" w:rsidP="007842FE">
          <w:pPr>
            <w:pStyle w:val="290EB7703E4F4529930B29573798CA1F"/>
          </w:pPr>
          <w:r w:rsidRPr="00DF027C">
            <w:t xml:space="preserve">Want to insert a picture from your files or add a shape, text box, or table? You got it! On the Insert tab of the ribbon, just tap the option you need. </w:t>
          </w:r>
        </w:p>
      </w:docPartBody>
    </w:docPart>
    <w:docPart>
      <w:docPartPr>
        <w:name w:val="CB3944957FE2456288097F38223A1CB3"/>
        <w:category>
          <w:name w:val="General"/>
          <w:gallery w:val="placeholder"/>
        </w:category>
        <w:types>
          <w:type w:val="bbPlcHdr"/>
        </w:types>
        <w:behaviors>
          <w:behavior w:val="content"/>
        </w:behaviors>
        <w:guid w:val="{6914C8EF-FCE3-4AA9-9EF5-28F12B5B0A72}"/>
      </w:docPartPr>
      <w:docPartBody>
        <w:p w:rsidR="008227A6" w:rsidRDefault="007842FE" w:rsidP="007842FE">
          <w:pPr>
            <w:pStyle w:val="CB3944957FE2456288097F38223A1CB3"/>
          </w:pPr>
          <w:r w:rsidRPr="00DF027C">
            <w:t>Subtitle Text Here</w:t>
          </w:r>
        </w:p>
      </w:docPartBody>
    </w:docPart>
    <w:docPart>
      <w:docPartPr>
        <w:name w:val="DC6CF87C61004F07A91B9E3546076982"/>
        <w:category>
          <w:name w:val="General"/>
          <w:gallery w:val="placeholder"/>
        </w:category>
        <w:types>
          <w:type w:val="bbPlcHdr"/>
        </w:types>
        <w:behaviors>
          <w:behavior w:val="content"/>
        </w:behaviors>
        <w:guid w:val="{F17F97E9-5BE4-466A-A286-8E7CBEE2769D}"/>
      </w:docPartPr>
      <w:docPartBody>
        <w:p w:rsidR="008227A6" w:rsidRDefault="007842FE" w:rsidP="007842FE">
          <w:pPr>
            <w:pStyle w:val="DC6CF87C61004F07A91B9E3546076982"/>
          </w:pPr>
          <w:r w:rsidRPr="00DF027C">
            <w:t>To get started right away, just tap any placeholder text (such as this) and start typing to replace it with your own.</w:t>
          </w:r>
        </w:p>
      </w:docPartBody>
    </w:docPart>
    <w:docPart>
      <w:docPartPr>
        <w:name w:val="3472F31936C044E18FFD26294BAA9B5C"/>
        <w:category>
          <w:name w:val="General"/>
          <w:gallery w:val="placeholder"/>
        </w:category>
        <w:types>
          <w:type w:val="bbPlcHdr"/>
        </w:types>
        <w:behaviors>
          <w:behavior w:val="content"/>
        </w:behaviors>
        <w:guid w:val="{E8EE26C8-BC88-4C05-B21E-333ED116D335}"/>
      </w:docPartPr>
      <w:docPartBody>
        <w:p w:rsidR="008227A6" w:rsidRDefault="007842FE" w:rsidP="007842FE">
          <w:pPr>
            <w:pStyle w:val="3472F31936C044E18FFD26294BAA9B5C"/>
          </w:pPr>
          <w:r w:rsidRPr="00DF027C">
            <w:t xml:space="preserve">Want to insert a picture from your files or add a shape, text box, or table? You got it! On the Insert tab of the ribbon, just tap the option you need. </w:t>
          </w:r>
        </w:p>
      </w:docPartBody>
    </w:docPart>
    <w:docPart>
      <w:docPartPr>
        <w:name w:val="CD5110748F024A259EBAD309AF64B8C0"/>
        <w:category>
          <w:name w:val="General"/>
          <w:gallery w:val="placeholder"/>
        </w:category>
        <w:types>
          <w:type w:val="bbPlcHdr"/>
        </w:types>
        <w:behaviors>
          <w:behavior w:val="content"/>
        </w:behaviors>
        <w:guid w:val="{F7922FD4-22E2-410D-B255-33F66454BAC3}"/>
      </w:docPartPr>
      <w:docPartBody>
        <w:p w:rsidR="008227A6" w:rsidRDefault="007842FE" w:rsidP="007842FE">
          <w:pPr>
            <w:pStyle w:val="CD5110748F024A259EBAD309AF64B8C0"/>
          </w:pPr>
          <w:r w:rsidRPr="00DF027C">
            <w:t>To get started right away, just tap any placeholder text (such as this) and start typing to replace it with your own.</w:t>
          </w:r>
        </w:p>
      </w:docPartBody>
    </w:docPart>
    <w:docPart>
      <w:docPartPr>
        <w:name w:val="15994D7448B44AACB7EA8764A5EC265E"/>
        <w:category>
          <w:name w:val="General"/>
          <w:gallery w:val="placeholder"/>
        </w:category>
        <w:types>
          <w:type w:val="bbPlcHdr"/>
        </w:types>
        <w:behaviors>
          <w:behavior w:val="content"/>
        </w:behaviors>
        <w:guid w:val="{9B30AF1E-49BD-4CED-9026-8C11C5341019}"/>
      </w:docPartPr>
      <w:docPartBody>
        <w:p w:rsidR="008227A6" w:rsidRDefault="007842FE" w:rsidP="007842FE">
          <w:pPr>
            <w:pStyle w:val="15994D7448B44AACB7EA8764A5EC265E"/>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70963"/>
    <w:rsid w:val="007842FE"/>
    <w:rsid w:val="008227A6"/>
    <w:rsid w:val="00A54F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19</Pages>
  <Words>2363</Words>
  <Characters>13473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27</cp:revision>
  <cp:lastPrinted>2006-08-01T17:47:00Z</cp:lastPrinted>
  <dcterms:created xsi:type="dcterms:W3CDTF">2019-02-23T02:44:00Z</dcterms:created>
  <dcterms:modified xsi:type="dcterms:W3CDTF">2019-03-04T13:55:00Z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