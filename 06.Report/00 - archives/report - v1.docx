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93060F" w:rsidP="00D077E9">
            <w:pPr>
              <w:rPr>
                <w:rFonts w:cstheme="minorHAnsi"/>
              </w:rPr>
            </w:pPr>
            <w:sdt>
              <w:sdtPr>
                <w:rPr>
                  <w:color w:val="0F0D29" w:themeColor="text1"/>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F6952" w:rsidRPr="00C95838">
                  <w:rPr>
                    <w:color w:val="0F0D29" w:themeColor="text1"/>
                  </w:rPr>
                  <w:t xml:space="preserve">Bharat </w:t>
                </w:r>
                <w:proofErr w:type="spellStart"/>
                <w:r w:rsidR="00CF6952" w:rsidRPr="006B538B">
                  <w:rPr>
                    <w:color w:val="0F0D29" w:themeColor="text1"/>
                  </w:rPr>
                  <w:t>Nagaraju</w:t>
                </w:r>
                <w:proofErr w:type="spellEnd"/>
                <w:r w:rsidR="00CF6952" w:rsidRPr="006B538B">
                  <w:rPr>
                    <w:color w:val="0F0D29" w:themeColor="text1"/>
                  </w:rPr>
                  <w:t xml:space="preserve"> </w:t>
                </w:r>
                <w:r w:rsidR="00CF6952" w:rsidRPr="00C95838">
                  <w:rPr>
                    <w:color w:val="0F0D29" w:themeColor="text1"/>
                  </w:rPr>
                  <w:t>(A0178258N)</w:t>
                </w:r>
                <w:r w:rsidR="00CF6952" w:rsidRPr="00C95838">
                  <w:rPr>
                    <w:color w:val="0F0D29" w:themeColor="text1"/>
                  </w:rPr>
                  <w:br/>
                  <w:t>Edwin Tam (A0178396J)</w:t>
                </w:r>
                <w:r w:rsidR="00CF6952" w:rsidRPr="00C95838">
                  <w:rPr>
                    <w:color w:val="0F0D29" w:themeColor="text1"/>
                  </w:rPr>
                  <w:br/>
                </w:r>
                <w:r w:rsidR="00CF6952" w:rsidRPr="006B538B">
                  <w:rPr>
                    <w:color w:val="0F0D29" w:themeColor="text1"/>
                  </w:rPr>
                  <w:t xml:space="preserve"> </w:t>
                </w:r>
                <w:proofErr w:type="spellStart"/>
                <w:r w:rsidR="00CF6952" w:rsidRPr="006B538B">
                  <w:rPr>
                    <w:color w:val="0F0D29" w:themeColor="text1"/>
                  </w:rPr>
                  <w:t>Vignesram</w:t>
                </w:r>
                <w:proofErr w:type="spellEnd"/>
                <w:r w:rsidR="00CF6952" w:rsidRPr="006B538B">
                  <w:rPr>
                    <w:color w:val="0F0D29" w:themeColor="text1"/>
                  </w:rPr>
                  <w:t xml:space="preserve"> </w:t>
                </w:r>
                <w:proofErr w:type="spellStart"/>
                <w:r w:rsidR="00CF6952" w:rsidRPr="006B538B">
                  <w:rPr>
                    <w:color w:val="0F0D29" w:themeColor="text1"/>
                  </w:rPr>
                  <w:t>Andiappan</w:t>
                </w:r>
                <w:proofErr w:type="spellEnd"/>
                <w:r w:rsidR="00CF6952" w:rsidRPr="006B538B">
                  <w:rPr>
                    <w:color w:val="0F0D29" w:themeColor="text1"/>
                  </w:rPr>
                  <w:t xml:space="preserve"> Selvaraj</w:t>
                </w:r>
                <w:r w:rsidR="00CF6952">
                  <w:rPr>
                    <w:color w:val="0F0D29" w:themeColor="text1"/>
                  </w:rPr>
                  <w:t xml:space="preserve"> (</w:t>
                </w:r>
                <w:r w:rsidR="00CF6952" w:rsidRPr="006B538B">
                  <w:rPr>
                    <w:color w:val="0F0D29" w:themeColor="text1"/>
                  </w:rPr>
                  <w:t>A0178215A</w:t>
                </w:r>
                <w:r w:rsidR="00CF6952">
                  <w:rPr>
                    <w:color w:val="0F0D29" w:themeColor="text1"/>
                  </w:rPr>
                  <w:t>)</w:t>
                </w:r>
                <w:r w:rsidR="00CF6952" w:rsidRPr="00C95838">
                  <w:rPr>
                    <w:color w:val="0F0D29" w:themeColor="text1"/>
                  </w:rPr>
                  <w:t xml:space="preserve">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93060F"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Pr="009766E3"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3A1006" w:rsidRPr="009766E3" w:rsidRDefault="003A1006" w:rsidP="00DF027C">
      <w:pPr>
        <w:rPr>
          <w:rFonts w:cstheme="minorHAnsi"/>
          <w:b w:val="0"/>
        </w:rPr>
      </w:pPr>
    </w:p>
    <w:p w:rsidR="00F430C6" w:rsidRPr="009766E3" w:rsidRDefault="00F430C6" w:rsidP="00DF027C">
      <w:pPr>
        <w:rPr>
          <w:rFonts w:cstheme="minorHAnsi"/>
        </w:rPr>
      </w:pPr>
    </w:p>
    <w:p w:rsidR="003673B0" w:rsidRPr="009766E3" w:rsidRDefault="003673B0">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group_by</w:t>
      </w:r>
      <w:proofErr w:type="spell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count(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summary(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For the rest of this section, we will look for the amount of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apply(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t &lt;- 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t &lt;- 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4. How Many Outliers Are There In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d1[!is.na(d1)]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show(</w:t>
      </w:r>
      <w:proofErr w:type="spellStart"/>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bookmarkStart w:id="0" w:name="_GoBack"/>
      <w:r>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bookmarkEnd w:id="0"/>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using just the Apr to Oct duration for our prediction models, and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bookmarkStart w:id="1" w:name="_Hlk3127018"/>
      <w:r w:rsidRPr="00D22B42">
        <w:rPr>
          <w:rFonts w:cstheme="minorHAnsi"/>
          <w:b w:val="0"/>
          <w:color w:val="auto"/>
          <w:sz w:val="22"/>
        </w:rPr>
        <w:t xml:space="preserve">smart_4_raw | </w:t>
      </w:r>
      <w:r w:rsidRPr="00D22B42">
        <w:rPr>
          <w:rFonts w:cstheme="minorHAnsi"/>
          <w:b w:val="0"/>
          <w:strike/>
          <w:color w:val="auto"/>
          <w:sz w:val="22"/>
        </w:rPr>
        <w:t>smart_192_raw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smart_4_raw | </w:t>
      </w:r>
      <w:r w:rsidRPr="00D22B42">
        <w:rPr>
          <w:rFonts w:cstheme="minorHAnsi"/>
          <w:b w:val="0"/>
          <w:strike/>
          <w:color w:val="auto"/>
          <w:sz w:val="22"/>
        </w:rPr>
        <w:t>smart_194_raw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smart_9_raw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lastRenderedPageBreak/>
        <w:t xml:space="preserve">smart_9_raw | </w:t>
      </w:r>
      <w:r w:rsidRPr="00D22B42">
        <w:rPr>
          <w:rFonts w:cstheme="minorHAnsi"/>
          <w:b w:val="0"/>
          <w:strike/>
          <w:color w:val="auto"/>
          <w:sz w:val="22"/>
        </w:rPr>
        <w:t>smart_250_raw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smart_9_raw | </w:t>
      </w:r>
      <w:r w:rsidRPr="00D22B42">
        <w:rPr>
          <w:rFonts w:cstheme="minorHAnsi"/>
          <w:b w:val="0"/>
          <w:strike/>
          <w:color w:val="auto"/>
          <w:sz w:val="22"/>
        </w:rPr>
        <w:t>smart_251_raw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smart_192_raw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smart_193_raw | smart_242_raw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smart_195_raw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smart_198_raw | </w:t>
      </w:r>
      <w:r w:rsidRPr="00D22B42">
        <w:rPr>
          <w:rFonts w:cstheme="minorHAnsi"/>
          <w:b w:val="0"/>
          <w:strike/>
          <w:color w:val="auto"/>
          <w:sz w:val="22"/>
        </w:rPr>
        <w:t>smart_197_raw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smart_199_raw | </w:t>
      </w:r>
      <w:r w:rsidRPr="00D22B42">
        <w:rPr>
          <w:rFonts w:cstheme="minorHAnsi"/>
          <w:b w:val="0"/>
          <w:strike/>
          <w:color w:val="auto"/>
          <w:sz w:val="22"/>
        </w:rPr>
        <w:t>smart_200_raw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smart_198_raw | </w:t>
      </w:r>
      <w:r w:rsidRPr="00D22B42">
        <w:rPr>
          <w:rFonts w:cstheme="minorHAnsi"/>
          <w:b w:val="0"/>
          <w:strike/>
          <w:color w:val="auto"/>
          <w:sz w:val="22"/>
        </w:rPr>
        <w:t>smart_220_raw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smart_224_raw | </w:t>
      </w:r>
      <w:r w:rsidRPr="00D22B42">
        <w:rPr>
          <w:rFonts w:cstheme="minorHAnsi"/>
          <w:b w:val="0"/>
          <w:strike/>
          <w:color w:val="auto"/>
          <w:sz w:val="22"/>
        </w:rPr>
        <w:t>smart_225_raw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smart_242_raw | </w:t>
      </w:r>
      <w:r w:rsidRPr="00D22B42">
        <w:rPr>
          <w:rFonts w:cstheme="minorHAnsi"/>
          <w:b w:val="0"/>
          <w:strike/>
          <w:color w:val="auto"/>
          <w:sz w:val="22"/>
        </w:rPr>
        <w:t>smart_250_raw</w:t>
      </w:r>
    </w:p>
    <w:p w:rsidR="009766E3" w:rsidRPr="009766E3" w:rsidRDefault="00D22B42" w:rsidP="009766E3">
      <w:pPr>
        <w:pStyle w:val="NormalWeb"/>
        <w:spacing w:before="0" w:beforeAutospacing="0" w:after="150" w:afterAutospacing="0"/>
        <w:rPr>
          <w:rFonts w:asciiTheme="minorHAnsi" w:hAnsiTheme="minorHAnsi" w:cstheme="minorHAnsi"/>
        </w:rPr>
      </w:pPr>
      <w:r w:rsidRPr="00D22B42">
        <w:rPr>
          <w:rFonts w:asciiTheme="minorHAnsi" w:hAnsiTheme="minorHAnsi" w:cstheme="minorHAnsi"/>
        </w:rPr>
        <w:t>Crossed out variables (e.g.</w:t>
      </w:r>
      <w:r w:rsidRPr="00D22B42">
        <w:rPr>
          <w:rFonts w:asciiTheme="minorHAnsi" w:hAnsiTheme="minorHAnsi" w:cstheme="minorHAnsi"/>
          <w:strike/>
          <w:sz w:val="22"/>
        </w:rPr>
        <w:t xml:space="preserve"> smart_225_raw)</w:t>
      </w:r>
      <w:r w:rsidRPr="00D22B42">
        <w:rPr>
          <w:rFonts w:asciiTheme="minorHAnsi" w:hAnsiTheme="minorHAnsi" w:cstheme="minorHAnsi"/>
        </w:rPr>
        <w:t xml:space="preserve"> should be dropped from the dataset.</w:t>
      </w:r>
      <w:r w:rsidR="00735E26">
        <w:rPr>
          <w:rFonts w:asciiTheme="minorHAnsi" w:hAnsiTheme="minorHAnsi" w:cstheme="minorHAnsi"/>
        </w:rPr>
        <w:t xml:space="preserve"> In addition, w</w:t>
      </w:r>
      <w:r w:rsidR="009766E3" w:rsidRPr="00D22B42">
        <w:rPr>
          <w:rFonts w:asciiTheme="minorHAnsi" w:hAnsiTheme="minorHAnsi" w:cstheme="minorHAnsi"/>
        </w:rPr>
        <w:t xml:space="preserve">e </w:t>
      </w:r>
      <w:r w:rsidR="00735E26">
        <w:rPr>
          <w:rFonts w:asciiTheme="minorHAnsi" w:hAnsiTheme="minorHAnsi" w:cstheme="minorHAnsi"/>
        </w:rPr>
        <w:t xml:space="preserve">will </w:t>
      </w:r>
      <w:r w:rsidR="009766E3" w:rsidRPr="00D22B42">
        <w:rPr>
          <w:rFonts w:asciiTheme="minorHAnsi" w:hAnsiTheme="minorHAnsi" w:cstheme="minorHAnsi"/>
        </w:rPr>
        <w:t>keep the following variables: smart_4_raw; smart_9_raw; smart_193_raw; smart_</w:t>
      </w:r>
      <w:r w:rsidR="009766E3" w:rsidRPr="009766E3">
        <w:rPr>
          <w:rFonts w:asciiTheme="minorHAnsi" w:hAnsiTheme="minorHAnsi" w:cstheme="minorHAnsi"/>
        </w:rPr>
        <w:t>195_raw; smart_198_raw; smart_199_raw; smart_198_raw; smart_224_raw; smart_242_raw</w:t>
      </w:r>
      <w:r w:rsidR="00735E26">
        <w:rPr>
          <w:rFonts w:asciiTheme="minorHAnsi" w:hAnsiTheme="minorHAnsi" w:cstheme="minorHAnsi"/>
        </w:rPr>
        <w:t xml:space="preserve">. </w:t>
      </w:r>
    </w:p>
    <w:bookmarkEnd w:id="1"/>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18"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60F" w:rsidRDefault="0093060F">
      <w:r>
        <w:separator/>
      </w:r>
    </w:p>
    <w:p w:rsidR="0093060F" w:rsidRDefault="0093060F"/>
  </w:endnote>
  <w:endnote w:type="continuationSeparator" w:id="0">
    <w:p w:rsidR="0093060F" w:rsidRDefault="0093060F">
      <w:r>
        <w:continuationSeparator/>
      </w:r>
    </w:p>
    <w:p w:rsidR="0093060F" w:rsidRDefault="00930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60F" w:rsidRDefault="0093060F">
      <w:r>
        <w:separator/>
      </w:r>
    </w:p>
    <w:p w:rsidR="0093060F" w:rsidRDefault="0093060F"/>
  </w:footnote>
  <w:footnote w:type="continuationSeparator" w:id="0">
    <w:p w:rsidR="0093060F" w:rsidRDefault="0093060F">
      <w:r>
        <w:continuationSeparator/>
      </w:r>
    </w:p>
    <w:p w:rsidR="0093060F" w:rsidRDefault="009306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DB6AF278"/>
    <w:lvl w:ilvl="0">
      <w:start w:val="1"/>
      <w:numFmt w:val="decimal"/>
      <w:lvlText w:val="%1."/>
      <w:lvlJc w:val="left"/>
      <w:pPr>
        <w:tabs>
          <w:tab w:val="num" w:pos="720"/>
        </w:tabs>
        <w:ind w:left="720" w:hanging="360"/>
      </w:pPr>
      <w:rPr>
        <w:lang w:val="en-SG"/>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467EB"/>
    <w:rsid w:val="00050324"/>
    <w:rsid w:val="000A0150"/>
    <w:rsid w:val="000E63C9"/>
    <w:rsid w:val="00130E9D"/>
    <w:rsid w:val="00150A6D"/>
    <w:rsid w:val="0018410F"/>
    <w:rsid w:val="00185B35"/>
    <w:rsid w:val="001D3311"/>
    <w:rsid w:val="001E2B11"/>
    <w:rsid w:val="001F2BC8"/>
    <w:rsid w:val="001F5F6B"/>
    <w:rsid w:val="002025F7"/>
    <w:rsid w:val="00243EBC"/>
    <w:rsid w:val="00246A35"/>
    <w:rsid w:val="00284348"/>
    <w:rsid w:val="002E52F3"/>
    <w:rsid w:val="002F51F5"/>
    <w:rsid w:val="00312137"/>
    <w:rsid w:val="00330359"/>
    <w:rsid w:val="0033762F"/>
    <w:rsid w:val="00366C7E"/>
    <w:rsid w:val="003673B0"/>
    <w:rsid w:val="003821E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D1666"/>
    <w:rsid w:val="005F1BB0"/>
    <w:rsid w:val="00656C4D"/>
    <w:rsid w:val="006C0D05"/>
    <w:rsid w:val="006E3CE6"/>
    <w:rsid w:val="006E5716"/>
    <w:rsid w:val="00700C6C"/>
    <w:rsid w:val="00727721"/>
    <w:rsid w:val="007302B3"/>
    <w:rsid w:val="00730733"/>
    <w:rsid w:val="00730E3A"/>
    <w:rsid w:val="00735E26"/>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060F"/>
    <w:rsid w:val="0093335D"/>
    <w:rsid w:val="0093613E"/>
    <w:rsid w:val="00943026"/>
    <w:rsid w:val="009431EC"/>
    <w:rsid w:val="00966B81"/>
    <w:rsid w:val="009766E3"/>
    <w:rsid w:val="009C7720"/>
    <w:rsid w:val="009E257B"/>
    <w:rsid w:val="00A23AFA"/>
    <w:rsid w:val="00A31B3E"/>
    <w:rsid w:val="00A532F3"/>
    <w:rsid w:val="00A76B6F"/>
    <w:rsid w:val="00A8489E"/>
    <w:rsid w:val="00AC29F3"/>
    <w:rsid w:val="00B231E5"/>
    <w:rsid w:val="00B24897"/>
    <w:rsid w:val="00B356B0"/>
    <w:rsid w:val="00BA0DBB"/>
    <w:rsid w:val="00BD4C6B"/>
    <w:rsid w:val="00C02B87"/>
    <w:rsid w:val="00C14831"/>
    <w:rsid w:val="00C4086D"/>
    <w:rsid w:val="00C95838"/>
    <w:rsid w:val="00C972A4"/>
    <w:rsid w:val="00CA1896"/>
    <w:rsid w:val="00CB5B28"/>
    <w:rsid w:val="00CF5371"/>
    <w:rsid w:val="00CF6952"/>
    <w:rsid w:val="00D0323A"/>
    <w:rsid w:val="00D0559F"/>
    <w:rsid w:val="00D077E9"/>
    <w:rsid w:val="00D22B42"/>
    <w:rsid w:val="00D42CB7"/>
    <w:rsid w:val="00D5413D"/>
    <w:rsid w:val="00D562B6"/>
    <w:rsid w:val="00D570A9"/>
    <w:rsid w:val="00D70D02"/>
    <w:rsid w:val="00D770C7"/>
    <w:rsid w:val="00D779DB"/>
    <w:rsid w:val="00D86945"/>
    <w:rsid w:val="00D90290"/>
    <w:rsid w:val="00DB042B"/>
    <w:rsid w:val="00DD152F"/>
    <w:rsid w:val="00DD4837"/>
    <w:rsid w:val="00DE213F"/>
    <w:rsid w:val="00DF027C"/>
    <w:rsid w:val="00E00A32"/>
    <w:rsid w:val="00E22ACD"/>
    <w:rsid w:val="00E620B0"/>
    <w:rsid w:val="00E81B40"/>
    <w:rsid w:val="00EC4D1D"/>
    <w:rsid w:val="00EF555B"/>
    <w:rsid w:val="00F027BB"/>
    <w:rsid w:val="00F11DCF"/>
    <w:rsid w:val="00F15C42"/>
    <w:rsid w:val="00F162EA"/>
    <w:rsid w:val="00F3315C"/>
    <w:rsid w:val="00F430C6"/>
    <w:rsid w:val="00F52D27"/>
    <w:rsid w:val="00F53F5B"/>
    <w:rsid w:val="00F8352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towardsdatascience.com/how-to-handle-missing-data-8646b18db0d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backblaze.com/b2/hard-drive-test-data.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06535"/>
    <w:rsid w:val="003118B1"/>
    <w:rsid w:val="00570963"/>
    <w:rsid w:val="007842FE"/>
    <w:rsid w:val="008227A6"/>
    <w:rsid w:val="008344F8"/>
    <w:rsid w:val="00A54F54"/>
    <w:rsid w:val="00B775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2429</Words>
  <Characters>13849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34</cp:revision>
  <cp:lastPrinted>2006-08-01T17:47:00Z</cp:lastPrinted>
  <dcterms:created xsi:type="dcterms:W3CDTF">2019-02-23T02:44:00Z</dcterms:created>
  <dcterms:modified xsi:type="dcterms:W3CDTF">2019-03-10T08:17:00Z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